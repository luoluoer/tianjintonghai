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F3CF7">
      <w:pPr>
        <w:spacing w:before="120" w:beforeLines="50" w:after="120" w:afterLines="50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培训签到表</w:t>
      </w:r>
    </w:p>
    <w:p w14:paraId="72349059">
      <w:pPr>
        <w:spacing w:before="120" w:beforeLines="50" w:after="120" w:afterLines="50"/>
        <w:jc w:val="right"/>
        <w:rPr>
          <w:rFonts w:hint="default" w:ascii="微软雅黑" w:hAnsi="微软雅黑" w:eastAsia="微软雅黑"/>
          <w:szCs w:val="21"/>
          <w:lang w:val="en-US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运维部</w:t>
      </w:r>
      <w:r>
        <w:rPr>
          <w:rFonts w:hint="eastAsia" w:ascii="微软雅黑" w:hAnsi="微软雅黑" w:eastAsia="微软雅黑"/>
          <w:szCs w:val="21"/>
        </w:rPr>
        <w:t xml:space="preserve">        HR20</w:t>
      </w:r>
      <w:r>
        <w:rPr>
          <w:rFonts w:hint="eastAsia" w:ascii="微软雅黑" w:hAnsi="微软雅黑" w:eastAsia="微软雅黑"/>
          <w:szCs w:val="21"/>
          <w:lang w:val="en-US" w:eastAsia="zh-CN"/>
        </w:rPr>
        <w:t>250716</w:t>
      </w:r>
    </w:p>
    <w:tbl>
      <w:tblPr>
        <w:tblStyle w:val="6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 w14:paraId="0B91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60" w:type="dxa"/>
            <w:vAlign w:val="center"/>
          </w:tcPr>
          <w:p w14:paraId="0D19D0A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 w14:paraId="43F9C44A">
            <w:pPr>
              <w:spacing w:line="300" w:lineRule="exact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default" w:ascii="微软雅黑" w:hAnsi="微软雅黑" w:eastAsia="微软雅黑"/>
                <w:szCs w:val="21"/>
                <w:lang w:val="en-US" w:eastAsia="zh-CN"/>
              </w:rPr>
              <w:t>硬件运维服务技能</w:t>
            </w:r>
          </w:p>
        </w:tc>
        <w:tc>
          <w:tcPr>
            <w:tcW w:w="2126" w:type="dxa"/>
            <w:gridSpan w:val="2"/>
            <w:vAlign w:val="center"/>
          </w:tcPr>
          <w:p w14:paraId="2120EE5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 w14:paraId="0333262A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2025年7月16日</w:t>
            </w:r>
          </w:p>
        </w:tc>
      </w:tr>
      <w:tr w14:paraId="505A0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560" w:type="dxa"/>
            <w:vAlign w:val="center"/>
          </w:tcPr>
          <w:p w14:paraId="2D33DA1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 w14:paraId="71ADBB60">
            <w:pPr>
              <w:spacing w:line="300" w:lineRule="exact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 w14:paraId="36744C1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 w14:paraId="52418DE4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耿宁</w:t>
            </w:r>
          </w:p>
        </w:tc>
      </w:tr>
      <w:tr w14:paraId="18BBA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 w14:paraId="1F30BE05">
            <w:pPr>
              <w:spacing w:line="300" w:lineRule="exact"/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ascii="微软雅黑" w:hAnsi="微软雅黑" w:eastAsia="微软雅黑"/>
                <w:sz w:val="24"/>
              </w:rPr>
              <w:t>签到</w:t>
            </w:r>
          </w:p>
        </w:tc>
      </w:tr>
      <w:tr w14:paraId="63C8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25B8AD5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 w14:paraId="36FB3B7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 w14:paraId="3BE37DA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 w14:paraId="3352BC7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</w:tr>
      <w:tr w14:paraId="0D56F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33C09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刘书峰</w:t>
            </w:r>
          </w:p>
        </w:tc>
        <w:tc>
          <w:tcPr>
            <w:tcW w:w="2551" w:type="dxa"/>
            <w:shd w:val="clear" w:color="auto" w:fill="auto"/>
          </w:tcPr>
          <w:p w14:paraId="182A12C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3DB8BF9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7F26DA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DEE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266E0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刘瑞</w:t>
            </w:r>
          </w:p>
        </w:tc>
        <w:tc>
          <w:tcPr>
            <w:tcW w:w="2551" w:type="dxa"/>
            <w:shd w:val="clear" w:color="auto" w:fill="auto"/>
          </w:tcPr>
          <w:p w14:paraId="4AE4FE56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444A04E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0EC7AB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26D4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5D580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赵维涵</w:t>
            </w:r>
          </w:p>
        </w:tc>
        <w:tc>
          <w:tcPr>
            <w:tcW w:w="2551" w:type="dxa"/>
            <w:shd w:val="clear" w:color="auto" w:fill="auto"/>
          </w:tcPr>
          <w:p w14:paraId="2D9A6590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3DFC350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279C38D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3A2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3F8F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常海霞</w:t>
            </w:r>
          </w:p>
        </w:tc>
        <w:tc>
          <w:tcPr>
            <w:tcW w:w="2551" w:type="dxa"/>
            <w:shd w:val="clear" w:color="auto" w:fill="auto"/>
          </w:tcPr>
          <w:p w14:paraId="57821963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49C434F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6A3F41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39A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560" w:type="dxa"/>
            <w:vAlign w:val="center"/>
          </w:tcPr>
          <w:p w14:paraId="63D63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1E51A27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312E802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4079792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48AA1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0" w:type="dxa"/>
            <w:vAlign w:val="center"/>
          </w:tcPr>
          <w:p w14:paraId="335A4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 w14:paraId="0A9A256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02572B0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D623D5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AA6E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560" w:type="dxa"/>
            <w:vAlign w:val="center"/>
          </w:tcPr>
          <w:p w14:paraId="56D1C1BD">
            <w:pPr>
              <w:spacing w:line="300" w:lineRule="exact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0BD25F8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35E827C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482D23B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</w:tbl>
    <w:p w14:paraId="3AF68D05">
      <w:r>
        <w:br w:type="page"/>
      </w:r>
    </w:p>
    <w:p w14:paraId="2D7C664F">
      <w:pPr>
        <w:pStyle w:val="2"/>
        <w:spacing w:line="595" w:lineRule="exact"/>
        <w:ind w:right="0"/>
        <w:jc w:val="center"/>
      </w:pPr>
      <w:r>
        <w:t>培训记录表</w:t>
      </w:r>
    </w:p>
    <w:p w14:paraId="68CE2D8C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58"/>
        <w:gridCol w:w="2058"/>
        <w:gridCol w:w="1228"/>
        <w:gridCol w:w="1516"/>
        <w:gridCol w:w="1909"/>
      </w:tblGrid>
      <w:tr w14:paraId="43E27C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2C4B7">
            <w:pPr>
              <w:pStyle w:val="11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B8960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.2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F08D5">
            <w:pPr>
              <w:pStyle w:val="11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A5B65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051AFB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12649">
            <w:pPr>
              <w:pStyle w:val="11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64F37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人力部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1F160">
            <w:pPr>
              <w:pStyle w:val="11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86524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《050103-人员培训管理制度》</w:t>
            </w:r>
          </w:p>
        </w:tc>
      </w:tr>
      <w:tr w14:paraId="3111C7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EBE53">
            <w:pPr>
              <w:pStyle w:val="11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35318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刘瑞-人力部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D523C">
            <w:pPr>
              <w:pStyle w:val="11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24991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4A73B0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83785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 w:eastAsia="宋体"/>
                <w:lang w:val="en-US" w:eastAsia="zh-CN"/>
              </w:rPr>
              <w:t>《050103-人员培训管理制度》</w:t>
            </w:r>
          </w:p>
          <w:p w14:paraId="4CBFA24C">
            <w:pPr>
              <w:pStyle w:val="11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4FA61E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70258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050103-人员培训管理制度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1FF5EBA2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 w14:paraId="53BB871F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原则</w:t>
            </w:r>
          </w:p>
          <w:p w14:paraId="2816F6A7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 w14:paraId="7B6BA87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岗位职责</w:t>
            </w:r>
          </w:p>
          <w:p w14:paraId="2F6703EB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培训计划实施</w:t>
            </w:r>
          </w:p>
          <w:p w14:paraId="4B2DFC2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  <w:p w14:paraId="6C71C889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附件</w:t>
            </w:r>
          </w:p>
          <w:p w14:paraId="7FDBEF3E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</w:t>
            </w:r>
          </w:p>
        </w:tc>
      </w:tr>
      <w:tr w14:paraId="78CC5A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E7C7F">
            <w:pPr>
              <w:pStyle w:val="11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2D6289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40894">
            <w:pPr>
              <w:pStyle w:val="11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04CC3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DC3592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406525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182F03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8A86B8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04A7C3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562A3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E2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刘书峰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83D738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CC3E2A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A8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常海霞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80A36C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729260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333D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0B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刘瑞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BB6BD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AFF90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3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耿宁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2D8CCF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47D517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869EE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12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赵维涵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C56D6F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9A67C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BDF2F4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0A61A1"/>
        </w:tc>
      </w:tr>
      <w:tr w14:paraId="62D32B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381F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3B4FD0F6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64989C72">
            <w:pPr>
              <w:rPr>
                <w:rFonts w:hint="eastAsia" w:eastAsia="宋体"/>
                <w:lang w:val="en-US" w:eastAsia="zh-CN"/>
              </w:rPr>
            </w:pPr>
          </w:p>
          <w:p w14:paraId="1AE59E73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eastAsia="宋体"/>
                <w:lang w:val="en-US" w:eastAsia="zh-CN"/>
              </w:rPr>
              <w:t>050103-人员培训管理制度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6D242F25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2B8719AB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683FE00F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eastAsia="宋体"/>
                <w:highlight w:val="yellow"/>
                <w:lang w:val="en-US" w:eastAsia="zh-CN"/>
              </w:rPr>
              <w:t>刘瑞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2026年6</w:t>
            </w:r>
            <w:bookmarkStart w:id="0" w:name="_GoBack"/>
            <w:bookmarkEnd w:id="0"/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月2日</w:t>
            </w:r>
          </w:p>
          <w:p w14:paraId="4E9127FD"/>
        </w:tc>
      </w:tr>
    </w:tbl>
    <w:p w14:paraId="020A8DBA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NotTrackMove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0960E41"/>
    <w:rsid w:val="00F907CF"/>
    <w:rsid w:val="05AE65EF"/>
    <w:rsid w:val="1AEC6857"/>
    <w:rsid w:val="1C28003E"/>
    <w:rsid w:val="201C2ED4"/>
    <w:rsid w:val="22A2261D"/>
    <w:rsid w:val="23EB1DA2"/>
    <w:rsid w:val="307B625B"/>
    <w:rsid w:val="33423060"/>
    <w:rsid w:val="357961FE"/>
    <w:rsid w:val="37C87836"/>
    <w:rsid w:val="3B5E427A"/>
    <w:rsid w:val="3F3C6106"/>
    <w:rsid w:val="40827192"/>
    <w:rsid w:val="42586F92"/>
    <w:rsid w:val="43452E25"/>
    <w:rsid w:val="43CE6C77"/>
    <w:rsid w:val="4841417E"/>
    <w:rsid w:val="4A143551"/>
    <w:rsid w:val="4CE865CF"/>
    <w:rsid w:val="4F622668"/>
    <w:rsid w:val="559B0682"/>
    <w:rsid w:val="561A2D6B"/>
    <w:rsid w:val="57A64AEF"/>
    <w:rsid w:val="5FB24F46"/>
    <w:rsid w:val="62CC27C3"/>
    <w:rsid w:val="6E192634"/>
    <w:rsid w:val="71C01745"/>
    <w:rsid w:val="736305DA"/>
    <w:rsid w:val="73B742FA"/>
    <w:rsid w:val="7AA023CB"/>
    <w:rsid w:val="7C725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2</Pages>
  <Words>348</Words>
  <Characters>390</Characters>
  <Lines>0</Lines>
  <Paragraphs>0</Paragraphs>
  <TotalTime>4</TotalTime>
  <ScaleCrop>false</ScaleCrop>
  <LinksUpToDate>false</LinksUpToDate>
  <CharactersWithSpaces>435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2026-06-02T06:24:08Z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eyJoZGlkIjoiYWNlNzNhNmIzOTIzZGY2M2QzZGFjMTM3NDZmMGZlYmUiLCJ1c2VySWQiOiIxMDc1MzgyOSJ9</vt:lpwstr>
  </property>
  <property fmtid="{D5CDD505-2E9C-101B-9397-08002B2CF9AE}" pid="7" name="LastSaved">
    <vt:filetime>2021-09-15T00:00:00Z</vt:filetime>
  </property>
</Properties>
</file>